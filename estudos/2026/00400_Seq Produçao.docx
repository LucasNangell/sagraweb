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E74BC">
        <w:rPr>
          <w:b/>
        </w:rPr>
        <w:t>0</w:t>
      </w:r>
      <w:r w:rsidR="00417321">
        <w:rPr>
          <w:b/>
        </w:rPr>
        <w:t>0400</w:t>
      </w:r>
      <w:r w:rsidR="000D3F3B">
        <w:rPr>
          <w:b/>
        </w:rPr>
        <w:t>/2</w:t>
      </w:r>
      <w:bookmarkEnd w:id="0"/>
      <w:r w:rsidR="00417321">
        <w:rPr>
          <w:b/>
        </w:rPr>
        <w:t>6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0D3F3B" w:rsidP="00496594">
      <w:pPr>
        <w:pStyle w:val="Txt6Hif1"/>
      </w:pPr>
      <w:r>
        <w:t xml:space="preserve">Capa: </w:t>
      </w:r>
      <w:r w:rsidR="00CE0EC6">
        <w:t xml:space="preserve">455 x 328 </w:t>
      </w:r>
      <w:r>
        <w:t>(CF 250g)</w:t>
      </w:r>
    </w:p>
    <w:p w:rsidR="000D3F3B" w:rsidRDefault="000D3F3B" w:rsidP="000D3F3B">
      <w:pPr>
        <w:pStyle w:val="Txt6Hif1"/>
        <w:numPr>
          <w:ilvl w:val="0"/>
          <w:numId w:val="0"/>
        </w:numPr>
        <w:ind w:left="992" w:hanging="141"/>
      </w:pPr>
      <w:r>
        <w:t xml:space="preserve">   Miolo: 656 x 470 (</w:t>
      </w:r>
      <w:proofErr w:type="spellStart"/>
      <w:proofErr w:type="gramStart"/>
      <w:r>
        <w:t>Ap</w:t>
      </w:r>
      <w:proofErr w:type="spellEnd"/>
      <w:proofErr w:type="gramEnd"/>
      <w:r>
        <w:t xml:space="preserve"> 75g)</w:t>
      </w:r>
    </w:p>
    <w:p w:rsidR="00496594" w:rsidRDefault="000D3F3B" w:rsidP="00496594">
      <w:pPr>
        <w:pStyle w:val="TitA3n"/>
      </w:pPr>
      <w:r>
        <w:t>Vide Sequência de Chapas</w:t>
      </w:r>
    </w:p>
    <w:p w:rsidR="00496594" w:rsidRDefault="00496594" w:rsidP="00496594">
      <w:pPr>
        <w:pStyle w:val="Txt6"/>
      </w:pPr>
      <w:bookmarkStart w:id="1" w:name="_GoBack"/>
      <w:bookmarkEnd w:id="1"/>
    </w:p>
    <w:p w:rsidR="00496594" w:rsidRDefault="00496594" w:rsidP="00496594">
      <w:pPr>
        <w:pStyle w:val="TitA2n"/>
      </w:pPr>
      <w:r w:rsidRPr="00496594">
        <w:t>Acabamento</w:t>
      </w:r>
    </w:p>
    <w:p w:rsidR="00496594" w:rsidRDefault="000D3F3B" w:rsidP="00496594">
      <w:pPr>
        <w:pStyle w:val="TitA3n"/>
      </w:pPr>
      <w:r>
        <w:t>L</w:t>
      </w:r>
      <w:r w:rsidR="00496594">
        <w:t>aminação</w:t>
      </w:r>
    </w:p>
    <w:p w:rsidR="00496594" w:rsidRDefault="0032137F" w:rsidP="000D3F3B">
      <w:pPr>
        <w:pStyle w:val="Txt6Hif1"/>
      </w:pPr>
      <w:r>
        <w:t xml:space="preserve">Capa: </w:t>
      </w:r>
      <w:r w:rsidR="002E74BC">
        <w:t>Fosca</w:t>
      </w:r>
    </w:p>
    <w:p w:rsidR="0032137F" w:rsidRDefault="0032137F" w:rsidP="00496594">
      <w:pPr>
        <w:pStyle w:val="Txt6"/>
      </w:pPr>
    </w:p>
    <w:p w:rsidR="00496594" w:rsidRDefault="00496594" w:rsidP="00496594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>Capa</w:t>
      </w:r>
    </w:p>
    <w:p w:rsidR="00496594" w:rsidRDefault="00496594" w:rsidP="00496594">
      <w:pPr>
        <w:pStyle w:val="TitA3n"/>
      </w:pPr>
      <w:r w:rsidRPr="009544D3">
        <w:t>Do</w:t>
      </w:r>
      <w:r>
        <w:t>bra (Dobradeira)</w:t>
      </w:r>
    </w:p>
    <w:p w:rsidR="000D3F3B" w:rsidRPr="00684A1D" w:rsidRDefault="000D3F3B" w:rsidP="000D3F3B">
      <w:pPr>
        <w:pStyle w:val="Txt6Hif1"/>
        <w:numPr>
          <w:ilvl w:val="0"/>
          <w:numId w:val="0"/>
        </w:numPr>
        <w:ind w:left="992" w:hanging="141"/>
        <w:rPr>
          <w:b/>
        </w:rPr>
      </w:pPr>
      <w:r w:rsidRPr="00684A1D">
        <w:rPr>
          <w:b/>
        </w:rPr>
        <w:t xml:space="preserve">Miolo: 16 </w:t>
      </w:r>
      <w:proofErr w:type="spellStart"/>
      <w:r w:rsidRPr="00684A1D">
        <w:rPr>
          <w:b/>
        </w:rPr>
        <w:t>pgs</w:t>
      </w:r>
      <w:proofErr w:type="spellEnd"/>
    </w:p>
    <w:p w:rsidR="000D3F3B" w:rsidRPr="001E659E" w:rsidRDefault="000D3F3B" w:rsidP="000D3F3B">
      <w:pPr>
        <w:pStyle w:val="Txt7Hif1"/>
        <w:numPr>
          <w:ilvl w:val="0"/>
          <w:numId w:val="0"/>
        </w:numPr>
        <w:ind w:left="142" w:firstLine="709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0D3F3B" w:rsidRPr="001E659E" w:rsidRDefault="000D3F3B" w:rsidP="000D3F3B">
      <w:pPr>
        <w:pStyle w:val="Txt7Hif1"/>
        <w:numPr>
          <w:ilvl w:val="0"/>
          <w:numId w:val="0"/>
        </w:numPr>
        <w:ind w:left="142" w:firstLine="709"/>
      </w:pPr>
      <w:r>
        <w:t>- D</w:t>
      </w:r>
      <w:r w:rsidRPr="001E659E">
        <w:t xml:space="preserve">obra </w:t>
      </w:r>
      <w:proofErr w:type="gramStart"/>
      <w:r w:rsidRPr="001E659E">
        <w:t>2</w:t>
      </w:r>
      <w:proofErr w:type="gramEnd"/>
      <w:r w:rsidRPr="001E659E">
        <w:t xml:space="preserve"> na cabeça (pra frente)</w:t>
      </w:r>
    </w:p>
    <w:p w:rsidR="000D3F3B" w:rsidRDefault="000D3F3B" w:rsidP="000D3F3B">
      <w:pPr>
        <w:pStyle w:val="Txt7Hif1"/>
        <w:numPr>
          <w:ilvl w:val="0"/>
          <w:numId w:val="0"/>
        </w:numPr>
        <w:ind w:left="142" w:firstLine="709"/>
      </w:pPr>
      <w:r>
        <w:t>- D</w:t>
      </w:r>
      <w:r w:rsidRPr="001E659E">
        <w:t>obra3 vertical (esq. pra trás)</w:t>
      </w:r>
    </w:p>
    <w:p w:rsidR="0032137F" w:rsidRDefault="0032137F" w:rsidP="00496594">
      <w:pPr>
        <w:pStyle w:val="Txt6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>
        <w:t xml:space="preserve"> (Manual)</w:t>
      </w:r>
    </w:p>
    <w:p w:rsidR="0032137F" w:rsidRDefault="0032137F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32137F" w:rsidRDefault="0032137F" w:rsidP="00496594">
      <w:pPr>
        <w:pStyle w:val="Txt6"/>
      </w:pPr>
    </w:p>
    <w:p w:rsidR="00496594" w:rsidRDefault="000D3F3B" w:rsidP="00496594">
      <w:pPr>
        <w:pStyle w:val="TitA3n"/>
      </w:pPr>
      <w:r>
        <w:t>Encadernação (</w:t>
      </w:r>
      <w:proofErr w:type="spellStart"/>
      <w:r w:rsidR="00496594">
        <w:t>Capeadeira</w:t>
      </w:r>
      <w:proofErr w:type="spellEnd"/>
      <w:r w:rsidR="00496594">
        <w:t>)</w:t>
      </w:r>
    </w:p>
    <w:p w:rsidR="00496594" w:rsidRDefault="00496594" w:rsidP="00496594">
      <w:pPr>
        <w:pStyle w:val="Txt6Hif1"/>
      </w:pPr>
      <w:r>
        <w:t>Lombada</w:t>
      </w:r>
      <w:r w:rsidR="0032137F">
        <w:t xml:space="preserve"> </w:t>
      </w:r>
      <w:proofErr w:type="gramStart"/>
      <w:r w:rsidR="00417321">
        <w:t>33</w:t>
      </w:r>
      <w:r w:rsidR="0032137F">
        <w:t>mm</w:t>
      </w:r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496594" w:rsidP="00D533DE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3F3B" w:rsidRDefault="000D3F3B">
      <w:r>
        <w:separator/>
      </w:r>
    </w:p>
  </w:endnote>
  <w:endnote w:type="continuationSeparator" w:id="0">
    <w:p w:rsidR="000D3F3B" w:rsidRDefault="000D3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3F3B" w:rsidRDefault="000D3F3B">
      <w:r>
        <w:separator/>
      </w:r>
    </w:p>
  </w:footnote>
  <w:footnote w:type="continuationSeparator" w:id="0">
    <w:p w:rsidR="000D3F3B" w:rsidRDefault="000D3F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F5F42AF8"/>
    <w:lvl w:ilvl="0" w:tplc="F880F3E6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F3B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3F3B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3FEF"/>
    <w:rsid w:val="00164C8A"/>
    <w:rsid w:val="00167295"/>
    <w:rsid w:val="001678BC"/>
    <w:rsid w:val="00171C63"/>
    <w:rsid w:val="001726B3"/>
    <w:rsid w:val="00172B95"/>
    <w:rsid w:val="00172C92"/>
    <w:rsid w:val="001759AD"/>
    <w:rsid w:val="00182984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20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E74BC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743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321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472DC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93D"/>
    <w:rsid w:val="00607D2F"/>
    <w:rsid w:val="00610BCB"/>
    <w:rsid w:val="00611B2D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34EE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36D41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04A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66274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1C91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BF7967"/>
    <w:rsid w:val="00C01508"/>
    <w:rsid w:val="00C01ED8"/>
    <w:rsid w:val="00C03305"/>
    <w:rsid w:val="00C07543"/>
    <w:rsid w:val="00C111FD"/>
    <w:rsid w:val="00C11DBA"/>
    <w:rsid w:val="00C12192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0EC6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2E50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4B2D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743"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B41C91"/>
    <w:pPr>
      <w:numPr>
        <w:numId w:val="39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B41C91"/>
    <w:rPr>
      <w:rFonts w:ascii="Calibri" w:hAnsi="Calibri" w:cs="Calibri"/>
      <w:sz w:val="24"/>
      <w:szCs w:val="24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B41C91"/>
    <w:pPr>
      <w:ind w:left="1332"/>
      <w:jc w:val="both"/>
    </w:pPr>
    <w:rPr>
      <w:rFonts w:ascii="Calibri" w:hAnsi="Calibri" w:cs="Calibri"/>
      <w:sz w:val="24"/>
      <w:szCs w:val="24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743"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B41C91"/>
    <w:pPr>
      <w:numPr>
        <w:numId w:val="39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B41C91"/>
    <w:rPr>
      <w:rFonts w:ascii="Calibri" w:hAnsi="Calibri" w:cs="Calibri"/>
      <w:sz w:val="24"/>
      <w:szCs w:val="24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B41C91"/>
    <w:pPr>
      <w:ind w:left="1332"/>
      <w:jc w:val="both"/>
    </w:pPr>
    <w:rPr>
      <w:rFonts w:ascii="Calibri" w:hAnsi="Calibri" w:cs="Calibri"/>
      <w:sz w:val="24"/>
      <w:szCs w:val="24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redecamara\dfsdata\CGraf\Sefoc\PC%20Reinstall\Configs%20-%20Software\Office\Office%20Wd%20-%20Modelos\Modelos%20Sefoc%20-%20Produ&#231;ao\SeqDeProdu&#231;.do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SeqDeProduç.dotm</Template>
  <TotalTime>10</TotalTime>
  <Pages>1</Pages>
  <Words>90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Edimar Francisco da Silva</dc:creator>
  <cp:lastModifiedBy>Bruno Moreno Calixto</cp:lastModifiedBy>
  <cp:revision>8</cp:revision>
  <cp:lastPrinted>2026-03-19T12:00:00Z</cp:lastPrinted>
  <dcterms:created xsi:type="dcterms:W3CDTF">2023-04-20T13:17:00Z</dcterms:created>
  <dcterms:modified xsi:type="dcterms:W3CDTF">2026-03-19T12:07:00Z</dcterms:modified>
</cp:coreProperties>
</file>